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C532EF" w14:textId="7E7C9154" w:rsidR="003A2B1B" w:rsidRDefault="003A2B1B" w:rsidP="004F1DEC">
      <w:pPr>
        <w:pStyle w:val="Heading1"/>
        <w:rPr>
          <w:rFonts w:eastAsia="Times New Roman"/>
        </w:rPr>
      </w:pPr>
      <w:r>
        <w:rPr>
          <w:rFonts w:eastAsia="Times New Roman"/>
        </w:rPr>
        <w:t>IT666 - PKI Lab</w:t>
      </w:r>
      <w:r w:rsidR="002E43C6">
        <w:rPr>
          <w:rFonts w:eastAsia="Times New Roman"/>
        </w:rPr>
        <w:tab/>
      </w:r>
      <w:r w:rsidR="002E43C6">
        <w:rPr>
          <w:rFonts w:eastAsia="Times New Roman"/>
        </w:rPr>
        <w:tab/>
      </w:r>
      <w:hyperlink r:id="rId6" w:history="1">
        <w:r w:rsidR="002E43C6" w:rsidRPr="00D14E9A">
          <w:rPr>
            <w:rStyle w:val="Hyperlink"/>
            <w:rFonts w:eastAsia="Times New Roman"/>
          </w:rPr>
          <w:t>Rjs1070@wildcats.unh.edu</w:t>
        </w:r>
      </w:hyperlink>
    </w:p>
    <w:p w14:paraId="6099094E" w14:textId="6D3C805F" w:rsidR="001F6177" w:rsidRPr="002C549F" w:rsidRDefault="002E43C6" w:rsidP="002C549F">
      <w:r>
        <w:t xml:space="preserve">Ryan J. Skelly </w:t>
      </w:r>
      <w:r>
        <w:tab/>
      </w:r>
      <w:r>
        <w:tab/>
      </w:r>
      <w:r>
        <w:tab/>
        <w:t>3/3/21</w:t>
      </w:r>
    </w:p>
    <w:p w14:paraId="2F150270" w14:textId="44877D6E" w:rsidR="00674CF1" w:rsidRDefault="002C549F" w:rsidP="002C549F">
      <w:pPr>
        <w:pStyle w:val="Task"/>
      </w:pPr>
      <w:r>
        <w:t>Task 1.1 (</w:t>
      </w:r>
      <w:r w:rsidR="0086219D">
        <w:t>5</w:t>
      </w:r>
      <w:r w:rsidR="009C54CD" w:rsidRPr="002C549F">
        <w:t xml:space="preserve"> points) </w:t>
      </w:r>
      <w:r w:rsidR="00FF73DA" w:rsidRPr="002C549F">
        <w:t xml:space="preserve">Provide </w:t>
      </w:r>
      <w:r w:rsidR="00674CF1" w:rsidRPr="002C549F">
        <w:t xml:space="preserve">a </w:t>
      </w:r>
      <w:r w:rsidR="00FF73DA" w:rsidRPr="002C549F">
        <w:t>screen shot</w:t>
      </w:r>
      <w:r w:rsidR="00674CF1" w:rsidRPr="002C549F">
        <w:t xml:space="preserve"> of a detailed listing of the files in </w:t>
      </w:r>
      <w:proofErr w:type="spellStart"/>
      <w:r w:rsidR="00674CF1" w:rsidRPr="002C549F">
        <w:t>demoCA</w:t>
      </w:r>
      <w:proofErr w:type="spellEnd"/>
      <w:r w:rsidR="00674CF1" w:rsidRPr="002C549F">
        <w:t xml:space="preserve"> directory.</w:t>
      </w:r>
    </w:p>
    <w:p w14:paraId="1CE3C7DE" w14:textId="32670D08" w:rsidR="008A0040" w:rsidRPr="002C549F" w:rsidRDefault="008A0040" w:rsidP="002C549F">
      <w:pPr>
        <w:pStyle w:val="Task"/>
      </w:pPr>
      <w:r w:rsidRPr="008A0040">
        <w:drawing>
          <wp:inline distT="0" distB="0" distL="0" distR="0" wp14:anchorId="366BB2CA" wp14:editId="5CB6C2C7">
            <wp:extent cx="4229690" cy="1543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935A" w14:textId="34157413" w:rsidR="002C549F" w:rsidRDefault="002C549F" w:rsidP="002C549F">
      <w:pPr>
        <w:pStyle w:val="Task"/>
      </w:pPr>
      <w:r>
        <w:t>Task 1.</w:t>
      </w:r>
      <w:r w:rsidR="004A74F2">
        <w:t>2</w:t>
      </w:r>
      <w:r>
        <w:t xml:space="preserve"> (</w:t>
      </w:r>
      <w:r w:rsidR="0086219D">
        <w:t>5</w:t>
      </w:r>
      <w:r>
        <w:t xml:space="preserve"> points) Provide the contents of </w:t>
      </w:r>
      <w:proofErr w:type="spellStart"/>
      <w:r>
        <w:t>ca.key</w:t>
      </w:r>
      <w:proofErr w:type="spellEnd"/>
      <w:r w:rsidR="004A74F2">
        <w:t xml:space="preserve"> and ca.crt</w:t>
      </w:r>
      <w:r>
        <w:t>.</w:t>
      </w:r>
    </w:p>
    <w:p w14:paraId="2BC1267D" w14:textId="77777777" w:rsidR="004B3E1B" w:rsidRDefault="004B3E1B" w:rsidP="002C549F">
      <w:pPr>
        <w:pStyle w:val="Task"/>
      </w:pPr>
      <w:r w:rsidRPr="004B3E1B">
        <w:drawing>
          <wp:inline distT="0" distB="0" distL="0" distR="0" wp14:anchorId="30F4E79A" wp14:editId="3E65C621">
            <wp:extent cx="5106113" cy="47250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BB65" w14:textId="37F421CA" w:rsidR="004B3E1B" w:rsidRDefault="004B3E1B" w:rsidP="002C549F">
      <w:pPr>
        <w:pStyle w:val="Task"/>
      </w:pPr>
      <w:r>
        <w:t>CA.KEY</w:t>
      </w:r>
    </w:p>
    <w:p w14:paraId="29766DF2" w14:textId="77777777" w:rsidR="004B3E1B" w:rsidRDefault="004B3E1B" w:rsidP="002C549F">
      <w:pPr>
        <w:pStyle w:val="Task"/>
      </w:pPr>
      <w:r w:rsidRPr="004B3E1B">
        <w:lastRenderedPageBreak/>
        <w:drawing>
          <wp:inline distT="0" distB="0" distL="0" distR="0" wp14:anchorId="1BEF0200" wp14:editId="3B2C7872">
            <wp:extent cx="5287113" cy="3305636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118B" w14:textId="74ACEFBF" w:rsidR="004B3E1B" w:rsidRDefault="004B3E1B" w:rsidP="002C549F">
      <w:pPr>
        <w:pStyle w:val="Task"/>
      </w:pPr>
      <w:r>
        <w:t>CA.CRT</w:t>
      </w:r>
    </w:p>
    <w:p w14:paraId="3AE674B0" w14:textId="3F64A49F" w:rsidR="00383B2B" w:rsidRDefault="00383B2B" w:rsidP="002C549F">
      <w:pPr>
        <w:pStyle w:val="Task"/>
      </w:pPr>
      <w:r>
        <w:t xml:space="preserve">Task 1.3 (5 points) True/False: </w:t>
      </w:r>
      <w:proofErr w:type="spellStart"/>
      <w:r>
        <w:t>Openssl</w:t>
      </w:r>
      <w:proofErr w:type="spellEnd"/>
      <w:r>
        <w:t xml:space="preserve"> can retrieve forgotten passwords in private key files?</w:t>
      </w:r>
    </w:p>
    <w:p w14:paraId="18B0806E" w14:textId="471AD68D" w:rsidR="00FD28D7" w:rsidRPr="004C265A" w:rsidRDefault="004B3E1B" w:rsidP="004C265A">
      <w:pPr>
        <w:pStyle w:val="Task"/>
      </w:pPr>
      <w:r>
        <w:t>FALSE</w:t>
      </w:r>
    </w:p>
    <w:p w14:paraId="3FD93A71" w14:textId="74323B09" w:rsidR="00DD0291" w:rsidRDefault="00DD0291" w:rsidP="00DD0291">
      <w:pPr>
        <w:pStyle w:val="Task"/>
      </w:pPr>
      <w:r>
        <w:t>Task 2.1: (</w:t>
      </w:r>
      <w:r w:rsidR="0086219D">
        <w:t>5</w:t>
      </w:r>
      <w:r>
        <w:t xml:space="preserve"> points) </w:t>
      </w:r>
      <w:r w:rsidRPr="00DD0291">
        <w:t>Include a screenshot of your command interaction.</w:t>
      </w:r>
    </w:p>
    <w:p w14:paraId="460FBC1C" w14:textId="4E5E71D4" w:rsidR="0011617B" w:rsidRDefault="0011617B" w:rsidP="00DD0291">
      <w:pPr>
        <w:pStyle w:val="Task"/>
        <w:rPr>
          <w:rStyle w:val="UserInput"/>
          <w:rFonts w:asciiTheme="minorHAnsi" w:eastAsiaTheme="minorHAnsi" w:hAnsiTheme="minorHAnsi" w:cstheme="minorBidi"/>
          <w:color w:val="auto"/>
        </w:rPr>
      </w:pPr>
      <w:r w:rsidRPr="0011617B">
        <w:rPr>
          <w:rStyle w:val="UserInput"/>
          <w:rFonts w:asciiTheme="minorHAnsi" w:eastAsiaTheme="minorHAnsi" w:hAnsiTheme="minorHAnsi" w:cstheme="minorBidi"/>
          <w:color w:val="auto"/>
        </w:rPr>
        <w:lastRenderedPageBreak/>
        <w:drawing>
          <wp:inline distT="0" distB="0" distL="0" distR="0" wp14:anchorId="0A6E2DBB" wp14:editId="22755B99">
            <wp:extent cx="5943600" cy="609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617B">
        <w:rPr>
          <w:noProof/>
        </w:rPr>
        <w:t xml:space="preserve"> </w:t>
      </w:r>
      <w:r w:rsidRPr="0011617B">
        <w:rPr>
          <w:rStyle w:val="UserInput"/>
          <w:rFonts w:asciiTheme="minorHAnsi" w:eastAsiaTheme="minorHAnsi" w:hAnsiTheme="minorHAnsi" w:cstheme="minorBidi"/>
          <w:color w:val="auto"/>
        </w:rPr>
        <w:lastRenderedPageBreak/>
        <w:drawing>
          <wp:inline distT="0" distB="0" distL="0" distR="0" wp14:anchorId="0176FB20" wp14:editId="5821B40E">
            <wp:extent cx="5943600" cy="5798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E215" w14:textId="6E84389C" w:rsidR="0011617B" w:rsidRPr="00DD0291" w:rsidRDefault="0011617B" w:rsidP="00DD0291">
      <w:pPr>
        <w:pStyle w:val="Task"/>
        <w:rPr>
          <w:rStyle w:val="UserInput"/>
          <w:rFonts w:asciiTheme="minorHAnsi" w:eastAsiaTheme="minorHAnsi" w:hAnsiTheme="minorHAnsi" w:cstheme="minorBidi"/>
          <w:color w:val="auto"/>
        </w:rPr>
      </w:pPr>
      <w:r w:rsidRPr="0011617B">
        <w:rPr>
          <w:rStyle w:val="UserInput"/>
          <w:rFonts w:asciiTheme="minorHAnsi" w:eastAsiaTheme="minorHAnsi" w:hAnsiTheme="minorHAnsi" w:cstheme="minorBidi"/>
          <w:color w:val="auto"/>
        </w:rPr>
        <w:lastRenderedPageBreak/>
        <w:drawing>
          <wp:inline distT="0" distB="0" distL="0" distR="0" wp14:anchorId="617CBDE5" wp14:editId="343A5BB4">
            <wp:extent cx="5943600" cy="32816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E074" w14:textId="2AA9D0A8" w:rsidR="00026CC2" w:rsidRDefault="00DD0291" w:rsidP="00DD0291">
      <w:pPr>
        <w:pStyle w:val="Task"/>
      </w:pPr>
      <w:r>
        <w:t>Task 2.2: (</w:t>
      </w:r>
      <w:r w:rsidR="0086219D">
        <w:t>5</w:t>
      </w:r>
      <w:r>
        <w:t xml:space="preserve"> points) </w:t>
      </w:r>
      <w:r w:rsidR="00026CC2" w:rsidRPr="00DD0291">
        <w:t>Include a screenshot of your command interaction.</w:t>
      </w:r>
    </w:p>
    <w:p w14:paraId="4FB693F3" w14:textId="739606B2" w:rsidR="007B55C6" w:rsidRPr="00DD0291" w:rsidRDefault="007B55C6" w:rsidP="00DD0291">
      <w:pPr>
        <w:pStyle w:val="Task"/>
      </w:pPr>
      <w:r w:rsidRPr="007B55C6">
        <w:drawing>
          <wp:inline distT="0" distB="0" distL="0" distR="0" wp14:anchorId="5D8BCC8E" wp14:editId="6D50A076">
            <wp:extent cx="5943600" cy="24599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2BA0" w14:textId="33C88679" w:rsidR="00DD0291" w:rsidRDefault="00DD0291" w:rsidP="00DD0291">
      <w:pPr>
        <w:pStyle w:val="Task"/>
      </w:pPr>
      <w:r>
        <w:t xml:space="preserve">Task 2.3: (10 points) </w:t>
      </w:r>
      <w:r w:rsidRPr="00DD0291">
        <w:t>Include a screenshot of your command interaction.</w:t>
      </w:r>
    </w:p>
    <w:p w14:paraId="2EDB8F6C" w14:textId="65E822A1" w:rsidR="009F6C0B" w:rsidRPr="00DD0291" w:rsidRDefault="009F6C0B" w:rsidP="00DD0291">
      <w:pPr>
        <w:pStyle w:val="Task"/>
      </w:pPr>
      <w:r>
        <w:lastRenderedPageBreak/>
        <w:t xml:space="preserve">I realized after the fact that all of my ca and server files were in the wrong directory, I </w:t>
      </w:r>
      <w:proofErr w:type="spellStart"/>
      <w:r>
        <w:t>mv’ed</w:t>
      </w:r>
      <w:proofErr w:type="spellEnd"/>
      <w:r>
        <w:t xml:space="preserve"> everything up one </w:t>
      </w:r>
      <w:proofErr w:type="spellStart"/>
      <w:r>
        <w:t>dir</w:t>
      </w:r>
      <w:proofErr w:type="spellEnd"/>
      <w:r>
        <w:t xml:space="preserve"> and it worked, </w:t>
      </w:r>
      <w:proofErr w:type="spellStart"/>
      <w:r>
        <w:t>Im</w:t>
      </w:r>
      <w:proofErr w:type="spellEnd"/>
      <w:r>
        <w:t xml:space="preserve"> not sure if </w:t>
      </w:r>
      <w:proofErr w:type="spellStart"/>
      <w:r>
        <w:t>itd</w:t>
      </w:r>
      <w:proofErr w:type="spellEnd"/>
      <w:r>
        <w:t xml:space="preserve"> change any of my output, just I had a bit of trouble here</w:t>
      </w:r>
      <w:r w:rsidRPr="009F6C0B">
        <w:drawing>
          <wp:inline distT="0" distB="0" distL="0" distR="0" wp14:anchorId="78941489" wp14:editId="6BE7D206">
            <wp:extent cx="5943600" cy="38665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D951" w14:textId="6F815390" w:rsidR="00151CB0" w:rsidRDefault="00151CB0" w:rsidP="00151CB0">
      <w:pPr>
        <w:pStyle w:val="Task"/>
      </w:pPr>
      <w:r>
        <w:t>Task 3.1: (</w:t>
      </w:r>
      <w:r w:rsidR="00461B5D">
        <w:t>5</w:t>
      </w:r>
      <w:r>
        <w:t xml:space="preserve"> points) </w:t>
      </w:r>
      <w:r w:rsidRPr="00DD0291">
        <w:t xml:space="preserve">Include </w:t>
      </w:r>
      <w:r>
        <w:t>the command output in your lab report</w:t>
      </w:r>
      <w:r w:rsidRPr="00DD0291">
        <w:t>.</w:t>
      </w:r>
    </w:p>
    <w:p w14:paraId="4F6FACD4" w14:textId="420F8655" w:rsidR="009F6C0B" w:rsidRPr="00DD0291" w:rsidRDefault="009F6C0B" w:rsidP="00151CB0">
      <w:pPr>
        <w:pStyle w:val="Task"/>
      </w:pPr>
      <w:r w:rsidRPr="009F6C0B">
        <w:lastRenderedPageBreak/>
        <w:drawing>
          <wp:inline distT="0" distB="0" distL="0" distR="0" wp14:anchorId="68A138E1" wp14:editId="0A5E849E">
            <wp:extent cx="5943600" cy="55295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993F" w14:textId="33D28DBE" w:rsidR="00151CB0" w:rsidRDefault="00151CB0" w:rsidP="00151CB0">
      <w:pPr>
        <w:pStyle w:val="Task"/>
      </w:pPr>
      <w:r>
        <w:t>Task 3.2: (</w:t>
      </w:r>
      <w:r w:rsidR="00461B5D">
        <w:t>5</w:t>
      </w:r>
      <w:r>
        <w:t xml:space="preserve"> points) </w:t>
      </w:r>
      <w:r w:rsidRPr="00DD0291">
        <w:t xml:space="preserve">Include </w:t>
      </w:r>
      <w:r>
        <w:t>the command output in your lab report</w:t>
      </w:r>
      <w:r w:rsidRPr="00DD0291">
        <w:t>.</w:t>
      </w:r>
    </w:p>
    <w:p w14:paraId="2D30144A" w14:textId="66A913D7" w:rsidR="00461B5D" w:rsidRDefault="009F6C0B" w:rsidP="00461B5D">
      <w:r w:rsidRPr="009F6C0B">
        <w:lastRenderedPageBreak/>
        <w:drawing>
          <wp:inline distT="0" distB="0" distL="0" distR="0" wp14:anchorId="7F6B1710" wp14:editId="60A51CC1">
            <wp:extent cx="5943600" cy="57505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748E" w14:textId="46E01513" w:rsidR="00461B5D" w:rsidRDefault="00461B5D" w:rsidP="00461B5D">
      <w:pPr>
        <w:pStyle w:val="Task"/>
      </w:pPr>
      <w:r>
        <w:t xml:space="preserve">Task 3.3: (5 points) </w:t>
      </w:r>
      <w:r w:rsidRPr="00DD0291">
        <w:t xml:space="preserve">Include </w:t>
      </w:r>
      <w:r>
        <w:t>the command output in your lab report</w:t>
      </w:r>
      <w:r w:rsidRPr="00DD0291">
        <w:t>.</w:t>
      </w:r>
    </w:p>
    <w:p w14:paraId="5C0F6378" w14:textId="66469DB8" w:rsidR="00461B5D" w:rsidRDefault="009F6C0B" w:rsidP="00461B5D">
      <w:r w:rsidRPr="009F6C0B">
        <w:lastRenderedPageBreak/>
        <w:drawing>
          <wp:inline distT="0" distB="0" distL="0" distR="0" wp14:anchorId="3E1D898A" wp14:editId="0299BC5B">
            <wp:extent cx="5943600" cy="52165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7600B" w14:textId="474F2C95" w:rsidR="00461B5D" w:rsidRDefault="00461B5D" w:rsidP="00461B5D">
      <w:pPr>
        <w:pStyle w:val="Task"/>
      </w:pPr>
      <w:r>
        <w:t xml:space="preserve">Task 3.4: (5 points) </w:t>
      </w:r>
      <w:r w:rsidRPr="00DD0291">
        <w:t xml:space="preserve">Include </w:t>
      </w:r>
      <w:r>
        <w:t>the command output in your lab report</w:t>
      </w:r>
      <w:r w:rsidRPr="00DD0291">
        <w:t>.</w:t>
      </w:r>
    </w:p>
    <w:p w14:paraId="436E2506" w14:textId="41836932" w:rsidR="00653050" w:rsidRDefault="00653050" w:rsidP="00461B5D">
      <w:pPr>
        <w:pStyle w:val="Task"/>
      </w:pPr>
      <w:r w:rsidRPr="00653050">
        <w:drawing>
          <wp:inline distT="0" distB="0" distL="0" distR="0" wp14:anchorId="69676DB7" wp14:editId="4191243D">
            <wp:extent cx="5943600" cy="17386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97CA" w14:textId="78281A03" w:rsidR="00546AE0" w:rsidRDefault="00546AE0" w:rsidP="00546AE0">
      <w:pPr>
        <w:pStyle w:val="Task"/>
      </w:pPr>
      <w:r>
        <w:t xml:space="preserve">Task </w:t>
      </w:r>
      <w:r w:rsidR="0086219D">
        <w:t>4</w:t>
      </w:r>
      <w:r>
        <w:t>.1: (5 points) Provide the contents of your /</w:t>
      </w:r>
      <w:proofErr w:type="spellStart"/>
      <w:r>
        <w:t>etc</w:t>
      </w:r>
      <w:proofErr w:type="spellEnd"/>
      <w:r>
        <w:t>/hosts file</w:t>
      </w:r>
      <w:r w:rsidRPr="00E40F20">
        <w:t>.</w:t>
      </w:r>
    </w:p>
    <w:p w14:paraId="357AEDD6" w14:textId="324D4278" w:rsidR="00653050" w:rsidRPr="00546AE0" w:rsidRDefault="00653050" w:rsidP="00546AE0">
      <w:pPr>
        <w:pStyle w:val="Task"/>
        <w:rPr>
          <w:rStyle w:val="UserInput"/>
          <w:rFonts w:asciiTheme="minorHAnsi" w:eastAsiaTheme="minorHAnsi" w:hAnsiTheme="minorHAnsi" w:cstheme="minorBidi"/>
          <w:color w:val="auto"/>
        </w:rPr>
      </w:pPr>
      <w:r w:rsidRPr="00653050">
        <w:rPr>
          <w:rStyle w:val="UserInput"/>
          <w:rFonts w:asciiTheme="minorHAnsi" w:eastAsiaTheme="minorHAnsi" w:hAnsiTheme="minorHAnsi" w:cstheme="minorBidi"/>
          <w:color w:val="auto"/>
        </w:rPr>
        <w:lastRenderedPageBreak/>
        <w:drawing>
          <wp:inline distT="0" distB="0" distL="0" distR="0" wp14:anchorId="58FBC64A" wp14:editId="7B17AE73">
            <wp:extent cx="5943600" cy="13912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0237" w14:textId="22FD10BB" w:rsidR="008E7314" w:rsidRPr="004C265A" w:rsidRDefault="0086219D" w:rsidP="004C265A">
      <w:pPr>
        <w:spacing w:after="0" w:line="240" w:lineRule="auto"/>
        <w:rPr>
          <w:rFonts w:ascii="Courier New" w:hAnsi="Courier New" w:cs="Courier New"/>
          <w:color w:val="333333"/>
        </w:rPr>
      </w:pPr>
      <w:r>
        <w:t>4</w:t>
      </w:r>
      <w:r w:rsidR="00546AE0">
        <w:t xml:space="preserve">.2: (5 points) </w:t>
      </w:r>
      <w:r w:rsidR="008E7314">
        <w:t>Provide screenshots of your command and browser interaction</w:t>
      </w:r>
      <w:r w:rsidR="008E7314" w:rsidRPr="00E40F20">
        <w:t>.</w:t>
      </w:r>
    </w:p>
    <w:p w14:paraId="0A5F1FDE" w14:textId="6E596362" w:rsidR="00653050" w:rsidRDefault="00653050" w:rsidP="00546AE0">
      <w:pPr>
        <w:pStyle w:val="Task"/>
      </w:pPr>
      <w:r w:rsidRPr="00653050">
        <w:drawing>
          <wp:inline distT="0" distB="0" distL="0" distR="0" wp14:anchorId="76468E73" wp14:editId="388CFE40">
            <wp:extent cx="5943600" cy="31203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0AA5" w14:textId="7AC0F945" w:rsidR="004A392E" w:rsidRDefault="00546AE0" w:rsidP="00546AE0">
      <w:pPr>
        <w:pStyle w:val="Task"/>
      </w:pPr>
      <w:r>
        <w:t xml:space="preserve">Task </w:t>
      </w:r>
      <w:r w:rsidR="0086219D">
        <w:t>4</w:t>
      </w:r>
      <w:r>
        <w:t xml:space="preserve">.3: (10 points) </w:t>
      </w:r>
      <w:r w:rsidR="004A392E">
        <w:t>Take a screenshot of the browser with the SSL lock turned green.</w:t>
      </w:r>
    </w:p>
    <w:p w14:paraId="5827BF15" w14:textId="75D8BBD8" w:rsidR="00DE0019" w:rsidRDefault="00DE0019" w:rsidP="00546AE0">
      <w:pPr>
        <w:pStyle w:val="Task"/>
      </w:pPr>
      <w:r w:rsidRPr="00DE0019">
        <w:lastRenderedPageBreak/>
        <w:drawing>
          <wp:inline distT="0" distB="0" distL="0" distR="0" wp14:anchorId="16AB4BCD" wp14:editId="1AD2844E">
            <wp:extent cx="5943600" cy="59753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37AE" w14:textId="77777777" w:rsidR="002B6AD0" w:rsidRPr="00546AE0" w:rsidRDefault="00546AE0" w:rsidP="00546AE0">
      <w:pPr>
        <w:pStyle w:val="Task"/>
      </w:pPr>
      <w:r w:rsidRPr="00546AE0">
        <w:t xml:space="preserve">Task 5.1 (5 points) </w:t>
      </w:r>
      <w:r w:rsidR="002B6AD0" w:rsidRPr="00546AE0">
        <w:t>S</w:t>
      </w:r>
      <w:r w:rsidR="00562926" w:rsidRPr="00546AE0">
        <w:t xml:space="preserve">ign the SHA256 hash of example.txt; save the output in </w:t>
      </w:r>
      <w:proofErr w:type="spellStart"/>
      <w:r w:rsidR="00562926" w:rsidRPr="00546AE0">
        <w:t>example.signed</w:t>
      </w:r>
      <w:proofErr w:type="spellEnd"/>
      <w:r w:rsidR="002B6AD0" w:rsidRPr="00546AE0">
        <w:t>.</w:t>
      </w:r>
    </w:p>
    <w:p w14:paraId="63FADD7C" w14:textId="77777777" w:rsidR="002B6AD0" w:rsidRPr="00546AE0" w:rsidRDefault="00546AE0" w:rsidP="00546AE0">
      <w:pPr>
        <w:pStyle w:val="Task"/>
      </w:pPr>
      <w:r w:rsidRPr="00546AE0">
        <w:t>Task 5.2 (5 points</w:t>
      </w:r>
      <w:r w:rsidR="002B6AD0" w:rsidRPr="00546AE0">
        <w:t xml:space="preserve">) </w:t>
      </w:r>
      <w:r w:rsidR="00562926" w:rsidRPr="00546AE0">
        <w:t xml:space="preserve">Verify the digital signature in </w:t>
      </w:r>
      <w:proofErr w:type="spellStart"/>
      <w:r w:rsidR="00562926" w:rsidRPr="00546AE0">
        <w:t>example.s</w:t>
      </w:r>
      <w:r w:rsidR="002B6AD0" w:rsidRPr="00546AE0">
        <w:t>igned</w:t>
      </w:r>
      <w:proofErr w:type="spellEnd"/>
      <w:r w:rsidR="002B6AD0" w:rsidRPr="00546AE0">
        <w:t>.</w:t>
      </w:r>
    </w:p>
    <w:p w14:paraId="2A0FBEA2" w14:textId="0CFD0745" w:rsidR="00562926" w:rsidRDefault="00546AE0" w:rsidP="00546AE0">
      <w:pPr>
        <w:pStyle w:val="Task"/>
      </w:pPr>
      <w:r w:rsidRPr="00546AE0">
        <w:t xml:space="preserve">Task 5.3 (10 points) </w:t>
      </w:r>
      <w:r w:rsidR="00562926" w:rsidRPr="00546AE0">
        <w:t xml:space="preserve">Slightly modify </w:t>
      </w:r>
      <w:proofErr w:type="gramStart"/>
      <w:r w:rsidR="00562926" w:rsidRPr="00546AE0">
        <w:t>example.txt, and</w:t>
      </w:r>
      <w:proofErr w:type="gramEnd"/>
      <w:r w:rsidR="00562926" w:rsidRPr="00546AE0">
        <w:t xml:space="preserve"> verify the digital signature again.</w:t>
      </w:r>
    </w:p>
    <w:p w14:paraId="620C8FD9" w14:textId="4BA7F3F3" w:rsidR="004C265A" w:rsidRDefault="004C265A" w:rsidP="00546AE0">
      <w:pPr>
        <w:pStyle w:val="Task"/>
      </w:pPr>
      <w:proofErr w:type="spellStart"/>
      <w:r>
        <w:t>Nysize</w:t>
      </w:r>
      <w:proofErr w:type="spellEnd"/>
      <w:r>
        <w:t xml:space="preserve"> -&gt; </w:t>
      </w:r>
      <w:proofErr w:type="spellStart"/>
      <w:r>
        <w:t>Nyside</w:t>
      </w:r>
      <w:proofErr w:type="spellEnd"/>
    </w:p>
    <w:p w14:paraId="632D0BC9" w14:textId="054685A7" w:rsidR="00383B2B" w:rsidRDefault="00383B2B" w:rsidP="00546AE0">
      <w:pPr>
        <w:pStyle w:val="Task"/>
      </w:pPr>
      <w:r>
        <w:t xml:space="preserve">Task 5.4: (5 points) Explain </w:t>
      </w:r>
      <w:r w:rsidR="001E1095">
        <w:t>how</w:t>
      </w:r>
      <w:r>
        <w:t xml:space="preserve"> binary data is in </w:t>
      </w:r>
      <w:r w:rsidR="001E1095">
        <w:t xml:space="preserve">represented in the </w:t>
      </w:r>
      <w:r>
        <w:t>certificates</w:t>
      </w:r>
      <w:r w:rsidR="001E1095">
        <w:t xml:space="preserve"> created in this lab</w:t>
      </w:r>
      <w:r>
        <w:t>?</w:t>
      </w:r>
    </w:p>
    <w:p w14:paraId="7D81F902" w14:textId="555571DA" w:rsidR="004C265A" w:rsidRDefault="004C265A" w:rsidP="00546AE0">
      <w:pPr>
        <w:pStyle w:val="Task"/>
      </w:pPr>
      <w:r>
        <w:t>The binary data files are encoded and represented using base64</w:t>
      </w:r>
    </w:p>
    <w:p w14:paraId="7FC355DF" w14:textId="53A5D2C8" w:rsidR="004C265A" w:rsidRPr="00546AE0" w:rsidRDefault="004C265A" w:rsidP="00546AE0">
      <w:pPr>
        <w:pStyle w:val="Task"/>
      </w:pPr>
      <w:r w:rsidRPr="004C265A">
        <w:lastRenderedPageBreak/>
        <w:drawing>
          <wp:inline distT="0" distB="0" distL="0" distR="0" wp14:anchorId="1B941CA3" wp14:editId="2E47A120">
            <wp:extent cx="5943600" cy="57511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5D48" w14:textId="77777777" w:rsidR="001E1FA4" w:rsidRDefault="001E1FA4"/>
    <w:sectPr w:rsidR="001E1F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8D2C08"/>
    <w:multiLevelType w:val="hybridMultilevel"/>
    <w:tmpl w:val="EEA61F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563B61"/>
    <w:multiLevelType w:val="multilevel"/>
    <w:tmpl w:val="56E87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6F0369A"/>
    <w:multiLevelType w:val="hybridMultilevel"/>
    <w:tmpl w:val="CD84B8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attachedTemplate r:id="rId1"/>
  <w:linkStyl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DMBQXMjC0tzAwMTJR2l4NTi4sz8PJAC41oAGKiWDSwAAAA="/>
  </w:docVars>
  <w:rsids>
    <w:rsidRoot w:val="00E40F20"/>
    <w:rsid w:val="0000506F"/>
    <w:rsid w:val="00026CC2"/>
    <w:rsid w:val="00040105"/>
    <w:rsid w:val="0008697D"/>
    <w:rsid w:val="000C46CA"/>
    <w:rsid w:val="000D5E43"/>
    <w:rsid w:val="0011617B"/>
    <w:rsid w:val="00151CB0"/>
    <w:rsid w:val="00194BA3"/>
    <w:rsid w:val="001B00A8"/>
    <w:rsid w:val="001E1095"/>
    <w:rsid w:val="001E1FA4"/>
    <w:rsid w:val="001F6177"/>
    <w:rsid w:val="00207C0C"/>
    <w:rsid w:val="00225EAD"/>
    <w:rsid w:val="00236E38"/>
    <w:rsid w:val="002A3B6A"/>
    <w:rsid w:val="002B6AD0"/>
    <w:rsid w:val="002C549F"/>
    <w:rsid w:val="002E43C6"/>
    <w:rsid w:val="002E51A5"/>
    <w:rsid w:val="003124BF"/>
    <w:rsid w:val="00383B2B"/>
    <w:rsid w:val="003860EA"/>
    <w:rsid w:val="003A2B1B"/>
    <w:rsid w:val="003B027F"/>
    <w:rsid w:val="003D3A22"/>
    <w:rsid w:val="0041423C"/>
    <w:rsid w:val="00461B5D"/>
    <w:rsid w:val="00462669"/>
    <w:rsid w:val="00467AE7"/>
    <w:rsid w:val="00484D93"/>
    <w:rsid w:val="004A392E"/>
    <w:rsid w:val="004A74F2"/>
    <w:rsid w:val="004B3E1B"/>
    <w:rsid w:val="004C265A"/>
    <w:rsid w:val="004F1DEC"/>
    <w:rsid w:val="00514E9D"/>
    <w:rsid w:val="00546AE0"/>
    <w:rsid w:val="00562926"/>
    <w:rsid w:val="00582552"/>
    <w:rsid w:val="00591E4C"/>
    <w:rsid w:val="005C7918"/>
    <w:rsid w:val="00615CBE"/>
    <w:rsid w:val="00626A35"/>
    <w:rsid w:val="00653050"/>
    <w:rsid w:val="00674CF1"/>
    <w:rsid w:val="006A2235"/>
    <w:rsid w:val="006B0B35"/>
    <w:rsid w:val="006F7F15"/>
    <w:rsid w:val="00717DEE"/>
    <w:rsid w:val="00720B34"/>
    <w:rsid w:val="00726207"/>
    <w:rsid w:val="00797589"/>
    <w:rsid w:val="007B07B7"/>
    <w:rsid w:val="007B55C6"/>
    <w:rsid w:val="007C22D9"/>
    <w:rsid w:val="007C240E"/>
    <w:rsid w:val="007D565B"/>
    <w:rsid w:val="008169AE"/>
    <w:rsid w:val="0086219D"/>
    <w:rsid w:val="008A0040"/>
    <w:rsid w:val="008E7314"/>
    <w:rsid w:val="00906C30"/>
    <w:rsid w:val="0091514D"/>
    <w:rsid w:val="009346D5"/>
    <w:rsid w:val="009A7BEF"/>
    <w:rsid w:val="009B0EDF"/>
    <w:rsid w:val="009C54CD"/>
    <w:rsid w:val="009D4F1E"/>
    <w:rsid w:val="009F6C0B"/>
    <w:rsid w:val="00A4265C"/>
    <w:rsid w:val="00B14580"/>
    <w:rsid w:val="00BE0510"/>
    <w:rsid w:val="00BF0976"/>
    <w:rsid w:val="00BF2CFD"/>
    <w:rsid w:val="00C0606A"/>
    <w:rsid w:val="00CD74EC"/>
    <w:rsid w:val="00D74B90"/>
    <w:rsid w:val="00D9529D"/>
    <w:rsid w:val="00DD0291"/>
    <w:rsid w:val="00DE0019"/>
    <w:rsid w:val="00DF5BD7"/>
    <w:rsid w:val="00E40F20"/>
    <w:rsid w:val="00E55A44"/>
    <w:rsid w:val="00EF0311"/>
    <w:rsid w:val="00F13944"/>
    <w:rsid w:val="00F767F1"/>
    <w:rsid w:val="00FC649C"/>
    <w:rsid w:val="00FD28D7"/>
    <w:rsid w:val="00FF73DA"/>
    <w:rsid w:val="73A5F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FF6F7"/>
  <w15:chartTrackingRefBased/>
  <w15:docId w15:val="{79382CDD-E6A7-4ACA-95F8-1FF1AF80F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549F"/>
  </w:style>
  <w:style w:type="paragraph" w:styleId="Heading1">
    <w:name w:val="heading 1"/>
    <w:basedOn w:val="Normal"/>
    <w:next w:val="Normal"/>
    <w:link w:val="Heading1Char"/>
    <w:uiPriority w:val="9"/>
    <w:qFormat/>
    <w:rsid w:val="004F1D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8163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2C549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link w:val="Heading4Char"/>
    <w:uiPriority w:val="9"/>
    <w:qFormat/>
    <w:rsid w:val="002C549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C549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2C549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2C549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C54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2C549F"/>
  </w:style>
  <w:style w:type="character" w:styleId="HTMLCode">
    <w:name w:val="HTML Code"/>
    <w:basedOn w:val="DefaultParagraphFont"/>
    <w:uiPriority w:val="99"/>
    <w:semiHidden/>
    <w:unhideWhenUsed/>
    <w:rsid w:val="002C549F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C549F"/>
    <w:rPr>
      <w:color w:val="FA2B5C" w:themeColor="hyperlink"/>
      <w:u w:val="single"/>
    </w:rPr>
  </w:style>
  <w:style w:type="paragraph" w:customStyle="1" w:styleId="Task">
    <w:name w:val="Task"/>
    <w:basedOn w:val="Normal"/>
    <w:qFormat/>
    <w:rsid w:val="002C549F"/>
    <w:rPr>
      <w:i/>
      <w:u w:val="single"/>
    </w:rPr>
  </w:style>
  <w:style w:type="character" w:customStyle="1" w:styleId="UserInput">
    <w:name w:val="UserInput"/>
    <w:basedOn w:val="DefaultParagraphFont"/>
    <w:uiPriority w:val="1"/>
    <w:qFormat/>
    <w:rsid w:val="002C549F"/>
    <w:rPr>
      <w:rFonts w:ascii="Courier New" w:eastAsia="Times New Roman" w:hAnsi="Courier New" w:cs="Courier New"/>
      <w:color w:val="333333"/>
      <w:sz w:val="22"/>
    </w:rPr>
  </w:style>
  <w:style w:type="paragraph" w:styleId="ListParagraph">
    <w:name w:val="List Paragraph"/>
    <w:basedOn w:val="Normal"/>
    <w:uiPriority w:val="34"/>
    <w:qFormat/>
    <w:rsid w:val="002C549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F1DEC"/>
    <w:rPr>
      <w:rFonts w:asciiTheme="majorHAnsi" w:eastAsiaTheme="majorEastAsia" w:hAnsiTheme="majorHAnsi" w:cstheme="majorBidi"/>
      <w:color w:val="881631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2E43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246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7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7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39775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16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2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mailto:Rjs1070@wildcats.unh.edu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n\Documents\Custom%20Office%20Templates\LabTemplate.dotx" TargetMode="External"/></Relationships>
</file>

<file path=word/theme/theme1.xml><?xml version="1.0" encoding="utf-8"?>
<a:theme xmlns:a="http://schemas.openxmlformats.org/drawingml/2006/main" name="Gallery">
  <a:themeElements>
    <a:clrScheme name="Gallery">
      <a:dk1>
        <a:sysClr val="windowText" lastClr="000000"/>
      </a:dk1>
      <a:lt1>
        <a:sysClr val="window" lastClr="FFFFFF"/>
      </a:lt1>
      <a:dk2>
        <a:srgbClr val="454545"/>
      </a:dk2>
      <a:lt2>
        <a:srgbClr val="DFDBD5"/>
      </a:lt2>
      <a:accent1>
        <a:srgbClr val="B71E42"/>
      </a:accent1>
      <a:accent2>
        <a:srgbClr val="DE478E"/>
      </a:accent2>
      <a:accent3>
        <a:srgbClr val="BC72F0"/>
      </a:accent3>
      <a:accent4>
        <a:srgbClr val="795FAF"/>
      </a:accent4>
      <a:accent5>
        <a:srgbClr val="586EA6"/>
      </a:accent5>
      <a:accent6>
        <a:srgbClr val="6892A0"/>
      </a:accent6>
      <a:hlink>
        <a:srgbClr val="FA2B5C"/>
      </a:hlink>
      <a:folHlink>
        <a:srgbClr val="BC658E"/>
      </a:folHlink>
    </a:clrScheme>
    <a:fontScheme name="Gallery">
      <a:majorFont>
        <a:latin typeface="Gill Sans MT" panose="020B0502020104020203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Gallery">
      <a:fillStyleLst>
        <a:solidFill>
          <a:schemeClr val="phClr"/>
        </a:solidFill>
        <a:gradFill rotWithShape="1">
          <a:gsLst>
            <a:gs pos="0">
              <a:schemeClr val="phClr">
                <a:tint val="54000"/>
                <a:alpha val="100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8000"/>
                <a:satMod val="130000"/>
                <a:lumMod val="92000"/>
              </a:schemeClr>
            </a:gs>
            <a:gs pos="100000">
              <a:schemeClr val="phClr">
                <a:shade val="78000"/>
                <a:satMod val="130000"/>
                <a:lumMod val="92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0800" dist="50800" dir="5400000" sx="96000" sy="96000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080000"/>
            </a:lightRig>
          </a:scene3d>
          <a:sp3d>
            <a:bevelT w="38100" h="12700" prst="softRound"/>
          </a:sp3d>
        </a:effectStyle>
      </a:effectStyleLst>
      <a:bgFillStyleLst>
        <a:solidFill>
          <a:schemeClr val="phClr"/>
        </a:solidFill>
        <a:solidFill>
          <a:schemeClr val="phClr"/>
        </a:solidFill>
        <a:gradFill rotWithShape="1">
          <a:gsLst>
            <a:gs pos="0">
              <a:schemeClr val="phClr">
                <a:tint val="94000"/>
                <a:satMod val="80000"/>
                <a:lumMod val="106000"/>
              </a:schemeClr>
            </a:gs>
            <a:gs pos="100000">
              <a:schemeClr val="phClr">
                <a:shade val="80000"/>
              </a:schemeClr>
            </a:gs>
          </a:gsLst>
          <a:path path="circle">
            <a:fillToRect l="43000" r="43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Gallery" id="{BBFCD31E-59A1-489D-B089-A3EAD7CAE12E}" vid="{F5E91637-A7B6-4E27-B710-77DA7014EE1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A7EB24-4ECC-4B8D-ADA9-F0C52BB0DA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LabTemplate</Template>
  <TotalTime>886</TotalTime>
  <Pages>12</Pages>
  <Words>266</Words>
  <Characters>1520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ken@securityxing.com</dc:creator>
  <cp:keywords/>
  <dc:description/>
  <cp:lastModifiedBy>Ryan 🍗</cp:lastModifiedBy>
  <cp:revision>29</cp:revision>
  <dcterms:created xsi:type="dcterms:W3CDTF">2016-08-25T12:14:00Z</dcterms:created>
  <dcterms:modified xsi:type="dcterms:W3CDTF">2021-03-03T19:49:00Z</dcterms:modified>
</cp:coreProperties>
</file>